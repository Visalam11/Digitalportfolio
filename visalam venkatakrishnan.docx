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DCBC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393238CB" wp14:editId="68988CF7">
                <wp:simplePos x="0" y="0"/>
                <wp:positionH relativeFrom="page">
                  <wp:posOffset>22860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1A0DD" id="Rectangle 1731557180" o:spid="_x0000_s1026" alt="&quot;&quot;" style="position:absolute;margin-left:1.8pt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5B4974C0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3CC4D240" w14:textId="374C9DAB" w:rsidR="002A1F18" w:rsidRPr="00E03AB5" w:rsidRDefault="00E03AB5" w:rsidP="00E03AB5">
            <w:pPr>
              <w:pStyle w:val="Title"/>
            </w:pPr>
            <w:r>
              <w:t>Visalam venkatakrishnan</w:t>
            </w:r>
          </w:p>
          <w:p w14:paraId="327C07F1" w14:textId="04938870" w:rsidR="00E03AB5" w:rsidRPr="00E03AB5" w:rsidRDefault="00E03AB5" w:rsidP="00E03AB5"/>
        </w:tc>
      </w:tr>
      <w:tr w:rsidR="00D943A4" w:rsidRPr="0085363C" w14:paraId="1E5C794B" w14:textId="77777777" w:rsidTr="00461D4A">
        <w:trPr>
          <w:trHeight w:val="288"/>
        </w:trPr>
        <w:tc>
          <w:tcPr>
            <w:tcW w:w="10800" w:type="dxa"/>
            <w:gridSpan w:val="7"/>
          </w:tcPr>
          <w:p w14:paraId="2C10DF8A" w14:textId="77777777" w:rsidR="00D943A4" w:rsidRPr="0085363C" w:rsidRDefault="00D943A4" w:rsidP="00461D4A"/>
        </w:tc>
      </w:tr>
      <w:tr w:rsidR="00D943A4" w:rsidRPr="00F079F2" w14:paraId="2F31A92A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5CA5E2A6" w14:textId="0D8A6C87" w:rsidR="00D943A4" w:rsidRPr="00F079F2" w:rsidRDefault="002A1F18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career objective</w:t>
            </w:r>
            <w:r w:rsidR="00D943A4" w:rsidRPr="00F079F2">
              <w:t xml:space="preserve"> </w:t>
            </w:r>
          </w:p>
          <w:p w14:paraId="62F4E12E" w14:textId="59AEA022" w:rsidR="00D943A4" w:rsidRPr="00D943A4" w:rsidRDefault="002A1F18" w:rsidP="00DF0AC1">
            <w:r>
              <w:t>To secure a challenging position in a reputable organization to expand my learnings, knowledge, and skills. Secure a responsible career opportunity to fully utilize my training and skills.</w:t>
            </w:r>
          </w:p>
          <w:p w14:paraId="676F8A9C" w14:textId="77777777" w:rsidR="00D943A4" w:rsidRDefault="00D943A4" w:rsidP="00D943A4"/>
          <w:p w14:paraId="3D2567E7" w14:textId="5B2F70E0" w:rsidR="00461D4A" w:rsidRPr="00F079F2" w:rsidRDefault="002A1F18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language</w:t>
            </w:r>
            <w:r w:rsidR="00461D4A" w:rsidRPr="00F079F2">
              <w:t xml:space="preserve"> </w:t>
            </w:r>
          </w:p>
          <w:p w14:paraId="5F0FCB9A" w14:textId="3DDD44E1" w:rsidR="00D943A4" w:rsidRDefault="002A1F18" w:rsidP="00DF0AC1">
            <w:r>
              <w:t>Tamil</w:t>
            </w:r>
          </w:p>
          <w:p w14:paraId="10427C44" w14:textId="29CCEF46" w:rsidR="002A1F18" w:rsidRPr="009C5E11" w:rsidRDefault="002A1F18" w:rsidP="00DF0AC1">
            <w:r>
              <w:t>English</w:t>
            </w:r>
          </w:p>
          <w:p w14:paraId="7C02C61B" w14:textId="77777777" w:rsidR="00D943A4" w:rsidRPr="00D943A4" w:rsidRDefault="00D943A4" w:rsidP="00D943A4"/>
          <w:p w14:paraId="4E2977A9" w14:textId="283F2EBF" w:rsidR="008B79CC" w:rsidRPr="008B79CC" w:rsidRDefault="00000000" w:rsidP="008B79CC">
            <w:pPr>
              <w:pStyle w:val="Heading1Alt"/>
            </w:pPr>
            <w:sdt>
              <w:sdtPr>
                <w:id w:val="114886566"/>
                <w:placeholder>
                  <w:docPart w:val="00214F85F7214BF5A357FBF4909BC2A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30E17EED" w14:textId="195CE72F" w:rsidR="008B79CC" w:rsidRDefault="008B79CC" w:rsidP="00DF0AC1">
            <w:r>
              <w:t>57,</w:t>
            </w:r>
            <w:r w:rsidR="00914AE0">
              <w:t>BAVAGOPALSAMY</w:t>
            </w:r>
            <w:r>
              <w:t xml:space="preserve"> STREET</w:t>
            </w:r>
            <w:r w:rsidR="00914AE0">
              <w:t>,</w:t>
            </w:r>
          </w:p>
          <w:p w14:paraId="4E35EB3B" w14:textId="1AF129E9" w:rsidR="002A1F18" w:rsidRDefault="002A1F18" w:rsidP="00DF0AC1">
            <w:r>
              <w:t>Thiruvarur</w:t>
            </w:r>
          </w:p>
          <w:p w14:paraId="3CF22A5F" w14:textId="4F05C7CB" w:rsidR="00914AE0" w:rsidRDefault="00914AE0" w:rsidP="00DF0AC1">
            <w:r>
              <w:t>610001</w:t>
            </w:r>
          </w:p>
          <w:p w14:paraId="579A38F7" w14:textId="77777777" w:rsidR="002A1F18" w:rsidRPr="00E011EF" w:rsidRDefault="002A1F18" w:rsidP="00DF0AC1"/>
          <w:p w14:paraId="09A48811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319242370DB047A8976666A4B4507D1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08049885" w14:textId="144AC0B3" w:rsidR="00D943A4" w:rsidRDefault="008B79CC" w:rsidP="00DF0AC1">
            <w:r>
              <w:t>9342635397</w:t>
            </w:r>
          </w:p>
          <w:p w14:paraId="4D5C80A5" w14:textId="77777777" w:rsidR="002A1F18" w:rsidRPr="00E011EF" w:rsidRDefault="002A1F18" w:rsidP="00DF0AC1">
            <w:pPr>
              <w:rPr>
                <w:sz w:val="14"/>
              </w:rPr>
            </w:pPr>
          </w:p>
          <w:p w14:paraId="335BDD77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E47807908E7548F49C37E5655C2AE5D4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4AF6AFD" w14:textId="5D5F9E44" w:rsidR="002A1F18" w:rsidRDefault="00914AE0" w:rsidP="00914AE0">
            <w:pPr>
              <w:pStyle w:val="Heading3"/>
            </w:pPr>
            <w:r w:rsidRPr="00914AE0">
              <w:t>visalamvenkatakrishnan0311</w:t>
            </w:r>
            <w:r>
              <w:t>@gmail.com</w:t>
            </w:r>
          </w:p>
          <w:p w14:paraId="09ACB0E8" w14:textId="307CF428" w:rsidR="00461D4A" w:rsidRPr="002A1F18" w:rsidRDefault="00461D4A" w:rsidP="002A1F18">
            <w:r w:rsidRPr="00F079F2">
              <w:t xml:space="preserve"> </w:t>
            </w:r>
          </w:p>
          <w:p w14:paraId="410B6E80" w14:textId="004A36A0" w:rsidR="00D943A4" w:rsidRPr="00E00971" w:rsidRDefault="00D943A4" w:rsidP="00DF0AC1"/>
        </w:tc>
        <w:tc>
          <w:tcPr>
            <w:tcW w:w="360" w:type="dxa"/>
            <w:vMerge w:val="restart"/>
          </w:tcPr>
          <w:p w14:paraId="6E9B038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BE2785A" w14:textId="793C82A8" w:rsidR="00D943A4" w:rsidRPr="00F079F2" w:rsidRDefault="002A1F18" w:rsidP="00461D4A">
            <w:pPr>
              <w:pStyle w:val="Heading1"/>
            </w:pPr>
            <w:r>
              <w:t>education</w:t>
            </w:r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4A3004B6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57BD158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1F336B14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129FA84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120830C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5F43C22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93ACF22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3A1AF6E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377E14B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sdt>
            <w:sdtPr>
              <w:id w:val="652037311"/>
              <w:placeholder>
                <w:docPart w:val="581A8733612B42298DF9641264C33F5B"/>
              </w:placeholder>
              <w15:appearance w15:val="hidden"/>
            </w:sdtPr>
            <w:sdtContent>
              <w:p w14:paraId="2748965D" w14:textId="77777777" w:rsidR="003A3A0F" w:rsidRDefault="003A3A0F" w:rsidP="00461D4A">
                <w:pPr>
                  <w:pStyle w:val="Heading2"/>
                </w:pPr>
              </w:p>
              <w:p w14:paraId="7AEE924A" w14:textId="78CB38A2" w:rsidR="00D943A4" w:rsidRPr="00F079F2" w:rsidRDefault="002A1F18" w:rsidP="00461D4A">
                <w:pPr>
                  <w:pStyle w:val="Heading2"/>
                  <w:rPr>
                    <w:rFonts w:eastAsia="MS Mincho"/>
                  </w:rPr>
                </w:pPr>
                <w:r>
                  <w:t>bachelor of computer application</w:t>
                </w:r>
              </w:p>
            </w:sdtContent>
          </w:sdt>
          <w:p w14:paraId="25C78487" w14:textId="0DB085D7" w:rsidR="003A3A0F" w:rsidRPr="003A3A0F" w:rsidRDefault="002A1F18" w:rsidP="003A3A0F">
            <w:pPr>
              <w:pStyle w:val="Heading3"/>
            </w:pPr>
            <w:r>
              <w:t xml:space="preserve">Swami Dayananda college of Arts and Science, Manjakkudi(2021-24) </w:t>
            </w:r>
            <w:r w:rsidR="003A3A0F">
              <w:t>-</w:t>
            </w:r>
            <w:r>
              <w:t>8</w:t>
            </w:r>
            <w:r w:rsidR="00E03AB5">
              <w:t>4</w:t>
            </w:r>
            <w:r>
              <w:t>%(pursing)</w:t>
            </w:r>
          </w:p>
          <w:p w14:paraId="19A5EE24" w14:textId="6CCAA83E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21923333BDD14D8EAC8E0D5CC14C586E"/>
                </w:placeholder>
                <w15:appearance w15:val="hidden"/>
              </w:sdtPr>
              <w:sdtContent>
                <w:r w:rsidR="003A3A0F">
                  <w:t>cLASS 12</w:t>
                </w:r>
              </w:sdtContent>
            </w:sdt>
          </w:p>
          <w:p w14:paraId="0C082118" w14:textId="5068D5D2" w:rsidR="003A3A0F" w:rsidRPr="003A3A0F" w:rsidRDefault="008B79CC" w:rsidP="003A3A0F">
            <w:pPr>
              <w:pStyle w:val="Heading3"/>
            </w:pPr>
            <w:r>
              <w:t>Kasturba Gandhi Matriculation Higher Secondary School</w:t>
            </w:r>
            <w:r w:rsidR="003A3A0F">
              <w:t xml:space="preserve"> ,Thiruvarur – </w:t>
            </w:r>
            <w:r w:rsidR="008852B1">
              <w:t>61</w:t>
            </w:r>
            <w:r w:rsidR="003A3A0F">
              <w:t>%</w:t>
            </w:r>
          </w:p>
          <w:p w14:paraId="57E37C81" w14:textId="416E4643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61D60BC809804C5883FF9A2433D6414C"/>
                </w:placeholder>
                <w15:appearance w15:val="hidden"/>
              </w:sdtPr>
              <w:sdtContent>
                <w:r w:rsidR="003A3A0F">
                  <w:t>class 10</w:t>
                </w:r>
              </w:sdtContent>
            </w:sdt>
          </w:p>
          <w:p w14:paraId="08D02A92" w14:textId="522F5844" w:rsidR="003A3A0F" w:rsidRPr="003A3A0F" w:rsidRDefault="008B79CC" w:rsidP="003A3A0F">
            <w:pPr>
              <w:pStyle w:val="Heading3"/>
            </w:pPr>
            <w:r>
              <w:t>Sri GRM Girls Higher Secondary School</w:t>
            </w:r>
            <w:r w:rsidR="003A3A0F">
              <w:t xml:space="preserve">,Thiruvarur – </w:t>
            </w:r>
            <w:r w:rsidR="008852B1">
              <w:t>68.4</w:t>
            </w:r>
            <w:r w:rsidR="003A3A0F">
              <w:t>%</w:t>
            </w:r>
          </w:p>
          <w:p w14:paraId="4D2C4A83" w14:textId="3E3EC31E" w:rsidR="00D943A4" w:rsidRPr="00076DA3" w:rsidRDefault="00D943A4" w:rsidP="00461D4A">
            <w:pPr>
              <w:pStyle w:val="Heading3"/>
            </w:pPr>
          </w:p>
          <w:p w14:paraId="373361C7" w14:textId="6B034DC4" w:rsidR="00D943A4" w:rsidRPr="00046661" w:rsidRDefault="00D943A4" w:rsidP="00DF0AC1"/>
        </w:tc>
      </w:tr>
      <w:tr w:rsidR="00D943A4" w:rsidRPr="00F079F2" w14:paraId="3D29C49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70291BE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74202A8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FB50B96" w14:textId="77777777" w:rsidR="003A3A0F" w:rsidRDefault="003A3A0F" w:rsidP="00461D4A">
            <w:pPr>
              <w:pStyle w:val="Heading1"/>
            </w:pPr>
            <w:r>
              <w:t>technical</w:t>
            </w:r>
          </w:p>
          <w:p w14:paraId="110BA30F" w14:textId="0E3AC570" w:rsidR="00D943A4" w:rsidRPr="00F079F2" w:rsidRDefault="003A3A0F" w:rsidP="00461D4A">
            <w:pPr>
              <w:pStyle w:val="Heading1"/>
            </w:pPr>
            <w:r>
              <w:t>skils</w:t>
            </w:r>
          </w:p>
        </w:tc>
        <w:tc>
          <w:tcPr>
            <w:tcW w:w="5290" w:type="dxa"/>
            <w:gridSpan w:val="3"/>
            <w:tcBorders>
              <w:bottom w:val="single" w:sz="12" w:space="0" w:color="2D5F53" w:themeColor="accent3" w:themeShade="BF"/>
            </w:tcBorders>
          </w:tcPr>
          <w:p w14:paraId="067B243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9E2A4CC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06680145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5F0565D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2D5F53" w:themeColor="accent3" w:themeShade="BF"/>
            </w:tcBorders>
          </w:tcPr>
          <w:p w14:paraId="6D1FF42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2D5F53" w:themeColor="accent3" w:themeShade="BF"/>
            </w:tcBorders>
          </w:tcPr>
          <w:p w14:paraId="7DE5F486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E8232E0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06D92A8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54409591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479DE606" w14:textId="77777777" w:rsidR="007508D9" w:rsidRDefault="007508D9" w:rsidP="00DF0AC1"/>
          <w:p w14:paraId="4CB6BB6F" w14:textId="65B40E85" w:rsidR="00D943A4" w:rsidRDefault="003A3A0F" w:rsidP="00DF0AC1">
            <w:r>
              <w:t>Microsoft Office</w:t>
            </w:r>
          </w:p>
          <w:p w14:paraId="35550BB3" w14:textId="5C85FC95" w:rsidR="003A3A0F" w:rsidRDefault="003A3A0F" w:rsidP="00DF0AC1">
            <w:r>
              <w:t>Programming in C, C++, Java(Basics)</w:t>
            </w:r>
          </w:p>
          <w:p w14:paraId="17F1BD41" w14:textId="3FFEB5F3" w:rsidR="003A3A0F" w:rsidRDefault="003A3A0F" w:rsidP="00DF0AC1">
            <w:r>
              <w:t>Database</w:t>
            </w:r>
          </w:p>
          <w:p w14:paraId="23CE4900" w14:textId="595ECD2E" w:rsidR="003A3A0F" w:rsidRPr="00F079F2" w:rsidRDefault="003A3A0F" w:rsidP="00DF0AC1">
            <w:r>
              <w:t>Photoshop</w:t>
            </w:r>
          </w:p>
          <w:p w14:paraId="19417069" w14:textId="0631DD04" w:rsidR="00D943A4" w:rsidRPr="00F079F2" w:rsidRDefault="00D943A4" w:rsidP="00DF0AC1"/>
        </w:tc>
      </w:tr>
      <w:tr w:rsidR="00D943A4" w:rsidRPr="00F079F2" w14:paraId="1A137A5D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63E6A73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22A911B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4B1875B0" w14:textId="0474BD2E" w:rsidR="00D943A4" w:rsidRPr="00F079F2" w:rsidRDefault="003A3A0F" w:rsidP="00461D4A">
            <w:pPr>
              <w:pStyle w:val="Heading1"/>
            </w:pPr>
            <w:r>
              <w:t>declaration</w:t>
            </w:r>
          </w:p>
        </w:tc>
        <w:tc>
          <w:tcPr>
            <w:tcW w:w="4480" w:type="dxa"/>
            <w:tcBorders>
              <w:bottom w:val="single" w:sz="12" w:space="0" w:color="2D5F53" w:themeColor="accent3" w:themeShade="BF"/>
            </w:tcBorders>
          </w:tcPr>
          <w:p w14:paraId="0467B83C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2E4445D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784A0DD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4C01B2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2D5F53" w:themeColor="accent3" w:themeShade="BF"/>
            </w:tcBorders>
          </w:tcPr>
          <w:p w14:paraId="782D41C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2D5F53" w:themeColor="accent3" w:themeShade="BF"/>
            </w:tcBorders>
          </w:tcPr>
          <w:p w14:paraId="7B40E02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DF994F0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0A1F519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E8900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8FFFA88" w14:textId="3D18D00E" w:rsidR="00D943A4" w:rsidRDefault="003A3A0F" w:rsidP="00DF0AC1">
            <w:r>
              <w:t xml:space="preserve">All the above information is true and correct to the best of my </w:t>
            </w:r>
          </w:p>
          <w:p w14:paraId="22B440C7" w14:textId="77777777" w:rsidR="003A3A0F" w:rsidRDefault="003A3A0F" w:rsidP="00DF0AC1">
            <w:r>
              <w:t>Knowledge and belief.</w:t>
            </w:r>
          </w:p>
          <w:p w14:paraId="5E209137" w14:textId="77777777" w:rsidR="00BA1366" w:rsidRDefault="00BA1366" w:rsidP="00DF0AC1"/>
          <w:p w14:paraId="6A1F5CB9" w14:textId="11BEF233" w:rsidR="00BA1366" w:rsidRPr="005757CA" w:rsidRDefault="005757CA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  <w:r w:rsidRPr="005757CA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Date: </w:t>
            </w:r>
            <w:r w:rsidR="00750C13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                                                    </w:t>
            </w:r>
          </w:p>
          <w:p w14:paraId="67CC5375" w14:textId="253E7DA8" w:rsidR="00750C13" w:rsidRDefault="005757CA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  <w:r w:rsidRPr="005757CA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>Place:</w:t>
            </w:r>
            <w:r w:rsidR="00750C13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                     </w:t>
            </w:r>
            <w:r w:rsidR="00E06F57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                                                    </w:t>
            </w:r>
            <w:r w:rsidR="00CB78E1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</w:t>
            </w:r>
            <w:r w:rsidR="008B79CC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>V.VISALAM</w:t>
            </w:r>
          </w:p>
          <w:p w14:paraId="18F22EC9" w14:textId="1A412E70" w:rsidR="00750C13" w:rsidRPr="00750C13" w:rsidRDefault="00750C13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</w:p>
        </w:tc>
      </w:tr>
      <w:tr w:rsidR="00D943A4" w:rsidRPr="00F079F2" w14:paraId="2D187F54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F35A5A7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4820EBE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2060C74" w14:textId="0217BE20" w:rsidR="00D943A4" w:rsidRPr="00046661" w:rsidRDefault="00D943A4" w:rsidP="00DF0AC1"/>
        </w:tc>
      </w:tr>
    </w:tbl>
    <w:p w14:paraId="1FD99468" w14:textId="77777777" w:rsidR="00D943A4" w:rsidRDefault="00D943A4" w:rsidP="007520D7"/>
    <w:p w14:paraId="791F19EB" w14:textId="77777777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7A669" w14:textId="77777777" w:rsidR="00AC564C" w:rsidRDefault="00AC564C" w:rsidP="0085363C">
      <w:pPr>
        <w:spacing w:line="240" w:lineRule="auto"/>
      </w:pPr>
      <w:r>
        <w:separator/>
      </w:r>
    </w:p>
  </w:endnote>
  <w:endnote w:type="continuationSeparator" w:id="0">
    <w:p w14:paraId="4626C8CD" w14:textId="77777777" w:rsidR="00AC564C" w:rsidRDefault="00AC564C" w:rsidP="0085363C">
      <w:pPr>
        <w:spacing w:line="240" w:lineRule="auto"/>
      </w:pPr>
      <w:r>
        <w:continuationSeparator/>
      </w:r>
    </w:p>
  </w:endnote>
  <w:endnote w:type="continuationNotice" w:id="1">
    <w:p w14:paraId="5E2452B6" w14:textId="77777777" w:rsidR="00AC564C" w:rsidRDefault="00AC564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8D65A25-997A-4FA6-A46A-3154CD9C308D}"/>
    <w:embedBold r:id="rId2" w:fontKey="{23CA8442-DF6E-493A-B638-D3C112B5788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4EDDF8B-5E7C-4A83-8524-A18296F4A3FC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7E921B4C-F62F-4360-9A5C-0F8A4DF906DB}"/>
    <w:embedBold r:id="rId5" w:fontKey="{214BC50A-D669-4565-BF79-983DAF76A4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217B9F6-CED1-40A7-8E23-E28D1FC9A269}"/>
    <w:embedBold r:id="rId7" w:fontKey="{5597E9BB-D70D-42E0-B482-0338D7AF6E34}"/>
    <w:embedItalic r:id="rId8" w:fontKey="{1D00CE64-7746-4978-A962-656735B60D3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D3D15A82-9025-4F11-84D4-3AF4954DDC67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12227D01-A9D4-4131-BF96-4F2303762F6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1D7A9" w14:textId="77777777" w:rsidR="00AC564C" w:rsidRDefault="00AC564C" w:rsidP="0085363C">
      <w:pPr>
        <w:spacing w:line="240" w:lineRule="auto"/>
      </w:pPr>
      <w:r>
        <w:separator/>
      </w:r>
    </w:p>
  </w:footnote>
  <w:footnote w:type="continuationSeparator" w:id="0">
    <w:p w14:paraId="2A842421" w14:textId="77777777" w:rsidR="00AC564C" w:rsidRDefault="00AC564C" w:rsidP="0085363C">
      <w:pPr>
        <w:spacing w:line="240" w:lineRule="auto"/>
      </w:pPr>
      <w:r>
        <w:continuationSeparator/>
      </w:r>
    </w:p>
  </w:footnote>
  <w:footnote w:type="continuationNotice" w:id="1">
    <w:p w14:paraId="5D50E545" w14:textId="77777777" w:rsidR="00AC564C" w:rsidRDefault="00AC564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F1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1F18"/>
    <w:rsid w:val="002A59A3"/>
    <w:rsid w:val="002A5DC6"/>
    <w:rsid w:val="002B58B7"/>
    <w:rsid w:val="002C56E6"/>
    <w:rsid w:val="002D4ED2"/>
    <w:rsid w:val="002E78C0"/>
    <w:rsid w:val="002F6159"/>
    <w:rsid w:val="00361691"/>
    <w:rsid w:val="00361E11"/>
    <w:rsid w:val="00376B65"/>
    <w:rsid w:val="00392616"/>
    <w:rsid w:val="0039390A"/>
    <w:rsid w:val="00397346"/>
    <w:rsid w:val="003A3A0F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5066C"/>
    <w:rsid w:val="005757CA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08D9"/>
    <w:rsid w:val="00750C13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852B1"/>
    <w:rsid w:val="008954EF"/>
    <w:rsid w:val="008A0979"/>
    <w:rsid w:val="008B79CC"/>
    <w:rsid w:val="008D0C40"/>
    <w:rsid w:val="008E203A"/>
    <w:rsid w:val="008E2AA0"/>
    <w:rsid w:val="008E78A4"/>
    <w:rsid w:val="0091229C"/>
    <w:rsid w:val="009124A5"/>
    <w:rsid w:val="00914AE0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564C"/>
    <w:rsid w:val="00AC7F90"/>
    <w:rsid w:val="00AE2B09"/>
    <w:rsid w:val="00AF056A"/>
    <w:rsid w:val="00B62AB7"/>
    <w:rsid w:val="00B96634"/>
    <w:rsid w:val="00BA1366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B78E1"/>
    <w:rsid w:val="00CC242F"/>
    <w:rsid w:val="00CD4532"/>
    <w:rsid w:val="00CD47B0"/>
    <w:rsid w:val="00CE6104"/>
    <w:rsid w:val="00CE73DF"/>
    <w:rsid w:val="00CE7918"/>
    <w:rsid w:val="00CF2171"/>
    <w:rsid w:val="00D16163"/>
    <w:rsid w:val="00D22DD2"/>
    <w:rsid w:val="00D23EFA"/>
    <w:rsid w:val="00D24011"/>
    <w:rsid w:val="00D70523"/>
    <w:rsid w:val="00D821F0"/>
    <w:rsid w:val="00D85855"/>
    <w:rsid w:val="00D90814"/>
    <w:rsid w:val="00D943A4"/>
    <w:rsid w:val="00D946AB"/>
    <w:rsid w:val="00DA2E00"/>
    <w:rsid w:val="00DB3FAD"/>
    <w:rsid w:val="00DE161B"/>
    <w:rsid w:val="00DF0AC1"/>
    <w:rsid w:val="00E00971"/>
    <w:rsid w:val="00E011EF"/>
    <w:rsid w:val="00E03AB5"/>
    <w:rsid w:val="00E06F57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EA37B"/>
  <w15:chartTrackingRefBased/>
  <w15:docId w15:val="{50ED12E5-8C4D-430C-A876-070FEE61C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E03AB5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72"/>
      <w:szCs w:val="51"/>
    </w:rPr>
  </w:style>
  <w:style w:type="character" w:customStyle="1" w:styleId="TitleChar">
    <w:name w:val="Title Char"/>
    <w:basedOn w:val="DefaultParagraphFont"/>
    <w:link w:val="Title"/>
    <w:rsid w:val="00E03AB5"/>
    <w:rPr>
      <w:rFonts w:asciiTheme="majorHAnsi" w:eastAsia="Times New Roman" w:hAnsiTheme="majorHAnsi" w:cs="Georgia"/>
      <w:b/>
      <w:bCs/>
      <w:color w:val="3D7F6F" w:themeColor="accent3"/>
      <w:sz w:val="72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2A1F18"/>
    <w:rPr>
      <w:color w:val="605E5C"/>
      <w:shd w:val="clear" w:color="auto" w:fill="E1DFDD"/>
    </w:rPr>
  </w:style>
  <w:style w:type="paragraph" w:customStyle="1" w:styleId="Style1">
    <w:name w:val="Style1"/>
    <w:basedOn w:val="Normal"/>
    <w:link w:val="Style1Char"/>
    <w:uiPriority w:val="1"/>
    <w:qFormat/>
    <w:rsid w:val="00914AE0"/>
  </w:style>
  <w:style w:type="character" w:customStyle="1" w:styleId="Style1Char">
    <w:name w:val="Style1 Char"/>
    <w:basedOn w:val="DefaultParagraphFont"/>
    <w:link w:val="Style1"/>
    <w:uiPriority w:val="1"/>
    <w:rsid w:val="00914AE0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gya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214F85F7214BF5A357FBF4909BC2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AE0C1-062C-4047-9548-579297F1DFAC}"/>
      </w:docPartPr>
      <w:docPartBody>
        <w:p w:rsidR="002254E4" w:rsidRDefault="00000000">
          <w:pPr>
            <w:pStyle w:val="00214F85F7214BF5A357FBF4909BC2A3"/>
          </w:pPr>
          <w:r w:rsidRPr="00D943A4">
            <w:t>ADDRESS</w:t>
          </w:r>
        </w:p>
      </w:docPartBody>
    </w:docPart>
    <w:docPart>
      <w:docPartPr>
        <w:name w:val="319242370DB047A8976666A4B4507D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B2CA1-BADB-4D9F-8B3D-5C9C9A2068BC}"/>
      </w:docPartPr>
      <w:docPartBody>
        <w:p w:rsidR="002254E4" w:rsidRDefault="00000000">
          <w:pPr>
            <w:pStyle w:val="319242370DB047A8976666A4B4507D16"/>
          </w:pPr>
          <w:r w:rsidRPr="00D943A4">
            <w:t>PHONE</w:t>
          </w:r>
        </w:p>
      </w:docPartBody>
    </w:docPart>
    <w:docPart>
      <w:docPartPr>
        <w:name w:val="E47807908E7548F49C37E5655C2AE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C41B0-8921-416E-95C1-ECC1EB30A8F5}"/>
      </w:docPartPr>
      <w:docPartBody>
        <w:p w:rsidR="002254E4" w:rsidRDefault="00000000">
          <w:pPr>
            <w:pStyle w:val="E47807908E7548F49C37E5655C2AE5D4"/>
          </w:pPr>
          <w:r w:rsidRPr="00264AF7">
            <w:t>EMAIL</w:t>
          </w:r>
        </w:p>
      </w:docPartBody>
    </w:docPart>
    <w:docPart>
      <w:docPartPr>
        <w:name w:val="581A8733612B42298DF9641264C33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97C67-AEA0-409A-85D7-5B7592BD8C6A}"/>
      </w:docPartPr>
      <w:docPartBody>
        <w:p w:rsidR="002254E4" w:rsidRDefault="00000000">
          <w:pPr>
            <w:pStyle w:val="581A8733612B42298DF9641264C33F5B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21923333BDD14D8EAC8E0D5CC14C5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478B5-CCC9-4FF8-9449-A8D15F3688F8}"/>
      </w:docPartPr>
      <w:docPartBody>
        <w:p w:rsidR="002254E4" w:rsidRDefault="00000000">
          <w:pPr>
            <w:pStyle w:val="21923333BDD14D8EAC8E0D5CC14C586E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61D60BC809804C5883FF9A2433D64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D47ED-FB39-456C-BA05-F3D10BB4667F}"/>
      </w:docPartPr>
      <w:docPartBody>
        <w:p w:rsidR="002254E4" w:rsidRDefault="00000000">
          <w:pPr>
            <w:pStyle w:val="61D60BC809804C5883FF9A2433D6414C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B4"/>
    <w:rsid w:val="002254E4"/>
    <w:rsid w:val="002E57B4"/>
    <w:rsid w:val="005610A1"/>
    <w:rsid w:val="0085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214F85F7214BF5A357FBF4909BC2A3">
    <w:name w:val="00214F85F7214BF5A357FBF4909BC2A3"/>
  </w:style>
  <w:style w:type="paragraph" w:customStyle="1" w:styleId="319242370DB047A8976666A4B4507D16">
    <w:name w:val="319242370DB047A8976666A4B4507D16"/>
  </w:style>
  <w:style w:type="paragraph" w:customStyle="1" w:styleId="E47807908E7548F49C37E5655C2AE5D4">
    <w:name w:val="E47807908E7548F49C37E5655C2AE5D4"/>
  </w:style>
  <w:style w:type="paragraph" w:customStyle="1" w:styleId="581A8733612B42298DF9641264C33F5B">
    <w:name w:val="581A8733612B42298DF9641264C33F5B"/>
  </w:style>
  <w:style w:type="paragraph" w:customStyle="1" w:styleId="21923333BDD14D8EAC8E0D5CC14C586E">
    <w:name w:val="21923333BDD14D8EAC8E0D5CC14C586E"/>
  </w:style>
  <w:style w:type="paragraph" w:customStyle="1" w:styleId="61D60BC809804C5883FF9A2433D6414C">
    <w:name w:val="61D60BC809804C5883FF9A2433D641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resume.dotx</Template>
  <TotalTime>3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Bagyasri A</dc:creator>
  <cp:keywords/>
  <dc:description/>
  <cp:lastModifiedBy>Karthika Venkatakrishnan</cp:lastModifiedBy>
  <cp:revision>2</cp:revision>
  <dcterms:created xsi:type="dcterms:W3CDTF">2023-10-27T12:41:00Z</dcterms:created>
  <dcterms:modified xsi:type="dcterms:W3CDTF">2023-10-27T12:41:00Z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